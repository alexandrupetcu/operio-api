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64A6" w14:textId="77777777" w:rsidR="001A2011" w:rsidRPr="00DE0899" w:rsidRDefault="001A2011" w:rsidP="009D0E81">
      <w:pPr>
        <w:rPr>
          <w:rFonts w:ascii="Arial" w:hAnsi="Arial" w:cs="Arial"/>
          <w:b/>
          <w:lang w:val="ro-RO"/>
        </w:rPr>
      </w:pPr>
    </w:p>
    <w:p w14:paraId="4647FC9C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52B2D160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31172E83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</w:p>
    <w:p w14:paraId="61601AE0" w14:textId="3E2B792F" w:rsidR="00314622" w:rsidRPr="00BA64CF" w:rsidRDefault="00907B9F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314622">
        <w:rPr>
          <w:rFonts w:ascii="Arial" w:hAnsi="Arial" w:cs="Arial"/>
          <w:b/>
          <w:lang w:val="ro-RO"/>
        </w:rPr>
        <w:t xml:space="preserve"> santierului pentru lucrarile de executie </w:t>
      </w:r>
      <w:r w:rsidR="00EE07CA" w:rsidRPr="00EE07CA">
        <w:rPr>
          <w:rFonts w:ascii="Arial" w:hAnsi="Arial" w:cs="Arial"/>
          <w:b/>
          <w:color w:val="FF0000"/>
          <w:lang w:val="ro-RO"/>
        </w:rPr>
        <w:t>Bransament</w:t>
      </w:r>
      <w:r w:rsidR="00314622">
        <w:rPr>
          <w:rFonts w:ascii="Arial" w:hAnsi="Arial" w:cs="Arial"/>
          <w:b/>
          <w:lang w:val="ro-RO"/>
        </w:rPr>
        <w:t xml:space="preserve"> gaze naturale</w:t>
      </w:r>
    </w:p>
    <w:p w14:paraId="3EF3E18F" w14:textId="77777777" w:rsidR="00314622" w:rsidRPr="00BA64CF" w:rsidRDefault="00314622" w:rsidP="00314622">
      <w:pPr>
        <w:rPr>
          <w:rFonts w:ascii="Arial" w:hAnsi="Arial" w:cs="Arial"/>
          <w:lang w:val="ro-RO"/>
        </w:rPr>
      </w:pPr>
    </w:p>
    <w:p w14:paraId="689BD5B7" w14:textId="2477D919" w:rsidR="00314622" w:rsidRPr="00BE2FE1" w:rsidRDefault="00516749" w:rsidP="003863EE">
      <w:pPr>
        <w:pStyle w:val="Default"/>
        <w:jc w:val="both"/>
        <w:rPr>
          <w:b/>
          <w:bCs/>
          <w:color w:val="FF0000"/>
          <w:sz w:val="22"/>
          <w:szCs w:val="22"/>
          <w:lang w:val="ro-RO"/>
        </w:rPr>
      </w:pPr>
      <w:r>
        <w:rPr>
          <w:sz w:val="22"/>
          <w:szCs w:val="22"/>
          <w:lang w:val="ro-RO"/>
        </w:rPr>
        <w:t>Incheiat  astazi …</w:t>
      </w:r>
      <w:r w:rsidR="00314622" w:rsidRPr="001A2011">
        <w:rPr>
          <w:sz w:val="22"/>
          <w:szCs w:val="22"/>
          <w:lang w:val="ro-RO"/>
        </w:rPr>
        <w:t>……</w:t>
      </w:r>
      <w:r w:rsidR="00F51561">
        <w:rPr>
          <w:sz w:val="22"/>
          <w:szCs w:val="22"/>
          <w:lang w:val="ro-RO"/>
        </w:rPr>
        <w:t>......</w:t>
      </w:r>
      <w:r w:rsidR="00C7153C">
        <w:rPr>
          <w:sz w:val="22"/>
          <w:szCs w:val="22"/>
          <w:lang w:val="ro-RO"/>
        </w:rPr>
        <w:t>..</w:t>
      </w:r>
      <w:r w:rsidR="00F51561">
        <w:rPr>
          <w:sz w:val="22"/>
          <w:szCs w:val="22"/>
          <w:lang w:val="ro-RO"/>
        </w:rPr>
        <w:t>.....</w:t>
      </w:r>
      <w:r w:rsidR="00314622" w:rsidRPr="001A2011">
        <w:rPr>
          <w:sz w:val="22"/>
          <w:szCs w:val="22"/>
          <w:lang w:val="ro-RO"/>
        </w:rPr>
        <w:t xml:space="preserve"> intre reprezentant firma constructoare </w:t>
      </w:r>
      <w:r w:rsidR="006B3E5E">
        <w:rPr>
          <w:sz w:val="22"/>
          <w:szCs w:val="22"/>
          <w:lang w:val="ro-RO"/>
        </w:rPr>
        <w:t xml:space="preserve"> </w:t>
      </w:r>
      <w:r w:rsidR="009A6492">
        <w:rPr>
          <w:sz w:val="22"/>
          <w:szCs w:val="22"/>
          <w:lang w:val="ro-RO"/>
        </w:rPr>
        <w:t>S.C. Pic Termo Instal Gaz S.R.L.</w:t>
      </w:r>
      <w:r w:rsidR="006B3E5E">
        <w:rPr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 xml:space="preserve"> </w:t>
      </w:r>
      <w:r w:rsidR="00314622" w:rsidRPr="001A2011">
        <w:rPr>
          <w:sz w:val="22"/>
          <w:szCs w:val="22"/>
          <w:lang w:val="ro-RO"/>
        </w:rPr>
        <w:t>in calitate de executant si reprezentantul Distrigaz Sud Retele S</w:t>
      </w:r>
      <w:r w:rsidR="004B7948">
        <w:rPr>
          <w:sz w:val="22"/>
          <w:szCs w:val="22"/>
          <w:lang w:val="ro-RO"/>
        </w:rPr>
        <w:t>.</w:t>
      </w:r>
      <w:r w:rsidR="00314622" w:rsidRPr="001A2011">
        <w:rPr>
          <w:sz w:val="22"/>
          <w:szCs w:val="22"/>
          <w:lang w:val="ro-RO"/>
        </w:rPr>
        <w:t>R</w:t>
      </w:r>
      <w:r w:rsidR="004B7948">
        <w:rPr>
          <w:sz w:val="22"/>
          <w:szCs w:val="22"/>
          <w:lang w:val="ro-RO"/>
        </w:rPr>
        <w:t>.</w:t>
      </w:r>
      <w:r w:rsidR="00314622" w:rsidRPr="001A2011">
        <w:rPr>
          <w:sz w:val="22"/>
          <w:szCs w:val="22"/>
          <w:lang w:val="ro-RO"/>
        </w:rPr>
        <w:t>L</w:t>
      </w:r>
      <w:r w:rsidR="004B7948">
        <w:rPr>
          <w:sz w:val="22"/>
          <w:szCs w:val="22"/>
          <w:lang w:val="ro-RO"/>
        </w:rPr>
        <w:t>.</w:t>
      </w:r>
      <w:r w:rsidR="00047E20">
        <w:rPr>
          <w:sz w:val="22"/>
          <w:szCs w:val="22"/>
          <w:lang w:val="ro-RO"/>
        </w:rPr>
        <w:t>,</w:t>
      </w:r>
      <w:r w:rsidR="004B7948">
        <w:rPr>
          <w:sz w:val="22"/>
          <w:szCs w:val="22"/>
          <w:lang w:val="ro-RO"/>
        </w:rPr>
        <w:t xml:space="preserve"> </w:t>
      </w:r>
      <w:r w:rsidR="00F65682" w:rsidRPr="00F65682">
        <w:rPr>
          <w:b/>
          <w:bCs/>
          <w:color w:val="FF0000"/>
          <w:sz w:val="22"/>
          <w:szCs w:val="22"/>
          <w:lang w:val="ro-RO"/>
        </w:rPr>
        <w:t>Toma Dragos Mihail</w:t>
      </w:r>
      <w:r w:rsidR="00047E20">
        <w:rPr>
          <w:sz w:val="22"/>
          <w:szCs w:val="22"/>
          <w:lang w:val="ro-RO"/>
        </w:rPr>
        <w:t>,</w:t>
      </w:r>
      <w:r w:rsidR="004B7948">
        <w:rPr>
          <w:sz w:val="22"/>
          <w:szCs w:val="22"/>
          <w:lang w:val="ro-RO"/>
        </w:rPr>
        <w:t xml:space="preserve"> </w:t>
      </w:r>
      <w:r w:rsidR="00314622" w:rsidRPr="001A2011">
        <w:rPr>
          <w:sz w:val="22"/>
          <w:szCs w:val="22"/>
          <w:lang w:val="ro-RO"/>
        </w:rPr>
        <w:t xml:space="preserve">in calitate de operator al sistemului de distributie cu privire la predarea  primirea santierului din </w:t>
      </w:r>
      <w:r w:rsidR="00EA4038" w:rsidRPr="00EA4038">
        <w:rPr>
          <w:b/>
          <w:bCs/>
          <w:color w:val="FF0000"/>
          <w:sz w:val="22"/>
          <w:szCs w:val="22"/>
          <w:lang w:val="ro-RO"/>
        </w:rPr>
        <w:t>Str. Unirii, nr. 25C, loc. Mihailesti, jud. Giurgiu</w:t>
      </w:r>
      <w:r w:rsidR="00314622" w:rsidRPr="0048008D">
        <w:rPr>
          <w:b/>
          <w:bCs/>
          <w:color w:val="FF0000"/>
          <w:sz w:val="22"/>
          <w:szCs w:val="22"/>
          <w:lang w:val="ro-RO"/>
        </w:rPr>
        <w:t xml:space="preserve">, </w:t>
      </w:r>
      <w:r w:rsidR="00314622" w:rsidRPr="001A2011">
        <w:rPr>
          <w:sz w:val="22"/>
          <w:szCs w:val="22"/>
          <w:lang w:val="ro-RO"/>
        </w:rPr>
        <w:t xml:space="preserve">dupa cum urmeaza: </w:t>
      </w:r>
    </w:p>
    <w:p w14:paraId="48F0CC89" w14:textId="77777777" w:rsidR="00F57E24" w:rsidRPr="001A2011" w:rsidRDefault="00F57E24" w:rsidP="003863EE">
      <w:pPr>
        <w:pStyle w:val="Default"/>
        <w:jc w:val="both"/>
        <w:rPr>
          <w:sz w:val="22"/>
          <w:szCs w:val="22"/>
          <w:lang w:val="ro-RO"/>
        </w:rPr>
      </w:pPr>
    </w:p>
    <w:p w14:paraId="3D62B16F" w14:textId="6B2A7D6D" w:rsidR="00314622" w:rsidRDefault="00314622" w:rsidP="003863EE">
      <w:pPr>
        <w:spacing w:line="360" w:lineRule="auto"/>
        <w:jc w:val="both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O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peratorul de distributie pune la dispozitia </w:t>
      </w:r>
      <w:r w:rsidR="006B3E5E">
        <w:rPr>
          <w:rFonts w:ascii="Arial" w:hAnsi="Arial" w:cs="Arial"/>
          <w:sz w:val="22"/>
          <w:szCs w:val="22"/>
          <w:lang w:val="ro-RO"/>
        </w:rPr>
        <w:t>c</w:t>
      </w:r>
      <w:r w:rsidRPr="001A2011">
        <w:rPr>
          <w:rFonts w:ascii="Arial" w:hAnsi="Arial" w:cs="Arial"/>
          <w:sz w:val="22"/>
          <w:szCs w:val="22"/>
          <w:lang w:val="ro-RO"/>
        </w:rPr>
        <w:t>onstructorul</w:t>
      </w:r>
      <w:r>
        <w:rPr>
          <w:rFonts w:ascii="Arial" w:hAnsi="Arial" w:cs="Arial"/>
          <w:sz w:val="22"/>
          <w:szCs w:val="22"/>
          <w:lang w:val="ro-RO"/>
        </w:rPr>
        <w:t>ui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santierul pentru </w:t>
      </w:r>
      <w:r>
        <w:rPr>
          <w:rFonts w:ascii="Arial" w:hAnsi="Arial" w:cs="Arial"/>
          <w:sz w:val="22"/>
          <w:szCs w:val="22"/>
          <w:lang w:val="ro-RO"/>
        </w:rPr>
        <w:t>aducerea la starea initiala a suprafetelor afectate dupa cum urmeaza:</w:t>
      </w:r>
    </w:p>
    <w:p w14:paraId="75214D7E" w14:textId="4DF2B785" w:rsidR="008C24CC" w:rsidRDefault="0044079D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8C24CC" w:rsidRPr="001A2011">
        <w:rPr>
          <w:rFonts w:ascii="Arial" w:hAnsi="Arial" w:cs="Arial"/>
          <w:sz w:val="22"/>
          <w:szCs w:val="22"/>
          <w:lang w:val="ro-RO"/>
        </w:rPr>
        <w:t>Da      Nu       N</w:t>
      </w:r>
      <w:r w:rsidR="003E3592">
        <w:rPr>
          <w:rFonts w:ascii="Arial" w:hAnsi="Arial" w:cs="Arial"/>
          <w:sz w:val="22"/>
          <w:szCs w:val="22"/>
          <w:lang w:val="ro-RO"/>
        </w:rPr>
        <w:t>A</w:t>
      </w:r>
    </w:p>
    <w:p w14:paraId="19A6DB94" w14:textId="77777777" w:rsidR="00314622" w:rsidRPr="001A2011" w:rsidRDefault="00314622" w:rsidP="00314622">
      <w:pPr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1427989" w14:textId="77777777" w:rsidR="00314622" w:rsidRPr="001A2011" w:rsidRDefault="00314622" w:rsidP="00314622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E3D3C28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6E39BDFE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83AB5F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F633512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BF7CECD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2.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 In santier nu se gasesc :</w:t>
      </w:r>
    </w:p>
    <w:p w14:paraId="4CC5717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D9E46F5" w14:textId="77777777" w:rsidR="00314622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C14FA59" w14:textId="77777777" w:rsidR="00314622" w:rsidRPr="001A2011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3.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Curatenia santierului este executata a.i. nu este periclitata siguranta </w:t>
      </w:r>
    </w:p>
    <w:p w14:paraId="5BD4FDE6" w14:textId="79879E9F" w:rsidR="00314622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51D4B08" w14:textId="77777777" w:rsidR="00C75DBD" w:rsidRDefault="0044079D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P</w:t>
      </w:r>
      <w:r w:rsidR="00C75DBD">
        <w:rPr>
          <w:rFonts w:ascii="Arial" w:hAnsi="Arial" w:cs="Arial"/>
          <w:sz w:val="22"/>
          <w:szCs w:val="22"/>
          <w:lang w:val="ro-RO"/>
        </w:rPr>
        <w:t>erforare</w:t>
      </w:r>
      <w:r>
        <w:rPr>
          <w:rFonts w:ascii="Arial" w:hAnsi="Arial" w:cs="Arial"/>
          <w:sz w:val="22"/>
          <w:szCs w:val="22"/>
          <w:lang w:val="ro-RO"/>
        </w:rPr>
        <w:t>a</w:t>
      </w:r>
      <w:r w:rsidR="00C75DBD">
        <w:rPr>
          <w:rFonts w:ascii="Arial" w:hAnsi="Arial" w:cs="Arial"/>
          <w:sz w:val="22"/>
          <w:szCs w:val="22"/>
          <w:lang w:val="ro-RO"/>
        </w:rPr>
        <w:t xml:space="preserve"> a fost executata</w:t>
      </w:r>
      <w:r w:rsidR="008C24CC">
        <w:rPr>
          <w:rFonts w:ascii="Arial" w:hAnsi="Arial" w:cs="Arial"/>
          <w:sz w:val="22"/>
          <w:szCs w:val="22"/>
          <w:lang w:val="ro-RO"/>
        </w:rPr>
        <w:t>, daca este cazul inclusiv izolarea ;</w:t>
      </w:r>
      <w:r>
        <w:rPr>
          <w:rFonts w:ascii="Arial" w:hAnsi="Arial" w:cs="Arial"/>
          <w:sz w:val="28"/>
          <w:szCs w:val="28"/>
          <w:lang w:val="ro-RO"/>
        </w:rPr>
        <w:tab/>
      </w:r>
      <w:r>
        <w:rPr>
          <w:rFonts w:ascii="Arial" w:hAnsi="Arial" w:cs="Arial"/>
          <w:sz w:val="28"/>
          <w:szCs w:val="28"/>
          <w:lang w:val="ro-RO"/>
        </w:rPr>
        <w:tab/>
      </w:r>
      <w:r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FD429A8" w14:textId="6FB2F8D2" w:rsidR="00C75DBD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V</w:t>
      </w:r>
      <w:r w:rsidR="00C75DBD">
        <w:rPr>
          <w:rFonts w:ascii="Arial" w:hAnsi="Arial" w:cs="Arial"/>
          <w:sz w:val="22"/>
          <w:szCs w:val="22"/>
          <w:lang w:val="ro-RO"/>
        </w:rPr>
        <w:t>erficarea etanseitatii corespunde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94ECAE7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Dupa efectuarea perforarii, lucratorii operatorului de distributie </w:t>
      </w:r>
    </w:p>
    <w:p w14:paraId="4ECAD496" w14:textId="77777777" w:rsidR="00C75DBD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nu sunt autorizati sa aiba acces pe santier.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64A6212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Se poate trece la executarea lucrarilor pentru aducerea la starea </w:t>
      </w:r>
    </w:p>
    <w:p w14:paraId="7EA135BC" w14:textId="77777777" w:rsidR="008C24CC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   initiala a suprafetelor afectate.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9976E67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117317B3" w14:textId="451F2259" w:rsidR="008C24CC" w:rsidRDefault="008C24CC" w:rsidP="008C24CC">
      <w:pPr>
        <w:rPr>
          <w:rFonts w:ascii="Arial" w:hAnsi="Arial" w:cs="Arial"/>
          <w:b/>
          <w:lang w:val="ro-RO"/>
        </w:rPr>
      </w:pPr>
      <w:r w:rsidRPr="00DE0899">
        <w:rPr>
          <w:rFonts w:ascii="Arial" w:hAnsi="Arial" w:cs="Arial"/>
          <w:b/>
          <w:lang w:val="ro-RO"/>
        </w:rPr>
        <w:t xml:space="preserve">Reprezentant </w:t>
      </w:r>
      <w:r w:rsidR="006B3E5E">
        <w:rPr>
          <w:rFonts w:ascii="Arial" w:hAnsi="Arial" w:cs="Arial"/>
          <w:b/>
          <w:lang w:val="ro-RO"/>
        </w:rPr>
        <w:t>DGSR</w:t>
      </w:r>
      <w:r w:rsidRPr="00DE0899">
        <w:rPr>
          <w:rFonts w:ascii="Arial" w:hAnsi="Arial" w:cs="Arial"/>
          <w:b/>
          <w:lang w:val="ro-RO"/>
        </w:rPr>
        <w:t xml:space="preserve">                                                                    </w:t>
      </w:r>
      <w:r w:rsidR="004366D9">
        <w:rPr>
          <w:rFonts w:ascii="Arial" w:hAnsi="Arial" w:cs="Arial"/>
          <w:b/>
          <w:lang w:val="ro-RO"/>
        </w:rPr>
        <w:tab/>
        <w:t xml:space="preserve">     </w:t>
      </w:r>
      <w:r w:rsidR="004366D9" w:rsidRPr="00DE0899">
        <w:rPr>
          <w:rFonts w:ascii="Arial" w:hAnsi="Arial" w:cs="Arial"/>
          <w:b/>
          <w:lang w:val="ro-RO"/>
        </w:rPr>
        <w:t xml:space="preserve">Reprezentant </w:t>
      </w:r>
      <w:r w:rsidR="006B3E5E">
        <w:rPr>
          <w:rFonts w:ascii="Arial" w:hAnsi="Arial" w:cs="Arial"/>
          <w:b/>
          <w:lang w:val="ro-RO"/>
        </w:rPr>
        <w:t>Constructor</w:t>
      </w:r>
    </w:p>
    <w:p w14:paraId="243E3892" w14:textId="77777777" w:rsidR="004366D9" w:rsidRPr="00DE0899" w:rsidRDefault="004366D9" w:rsidP="008C24CC">
      <w:pPr>
        <w:rPr>
          <w:rFonts w:ascii="Arial" w:hAnsi="Arial" w:cs="Arial"/>
          <w:b/>
          <w:lang w:val="ro-RO"/>
        </w:rPr>
      </w:pPr>
    </w:p>
    <w:p w14:paraId="0760DCF0" w14:textId="14D832BC" w:rsidR="008C24CC" w:rsidRPr="00DE0899" w:rsidRDefault="008D689A" w:rsidP="008D689A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  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  <w:t>Nume, Prenume</w:t>
      </w:r>
    </w:p>
    <w:p w14:paraId="2A088B6D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2B06ED12" w14:textId="1ABD7E2C" w:rsidR="004366D9" w:rsidRPr="00C661A4" w:rsidRDefault="004366D9" w:rsidP="004366D9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Ing.</w:t>
      </w:r>
      <w:r w:rsidR="00F25E1F">
        <w:rPr>
          <w:rFonts w:ascii="Arial" w:hAnsi="Arial" w:cs="Arial"/>
          <w:b/>
          <w:lang w:val="ro-RO"/>
        </w:rPr>
        <w:t xml:space="preserve"> </w:t>
      </w:r>
      <w:r w:rsidR="00F65682" w:rsidRPr="00F65682">
        <w:rPr>
          <w:rFonts w:ascii="Arial" w:hAnsi="Arial" w:cs="Arial"/>
          <w:b/>
          <w:bCs/>
          <w:color w:val="FF0000"/>
          <w:lang w:val="ro-RO"/>
        </w:rPr>
        <w:t>Toma Dragos Mihail</w:t>
      </w:r>
      <w:r w:rsidR="005473A3">
        <w:rPr>
          <w:rFonts w:ascii="Arial" w:hAnsi="Arial" w:cs="Arial"/>
          <w:b/>
          <w:lang w:val="ro-RO"/>
        </w:rPr>
        <w:tab/>
      </w:r>
      <w:r w:rsidR="005473A3"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</w:t>
      </w:r>
      <w:r w:rsidR="005473A3">
        <w:rPr>
          <w:rFonts w:ascii="Arial" w:hAnsi="Arial" w:cs="Arial"/>
          <w:b/>
          <w:lang w:val="ro-RO"/>
        </w:rPr>
        <w:tab/>
      </w:r>
      <w:r w:rsidR="005473A3"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      </w:t>
      </w:r>
      <w:r w:rsidR="004A7474">
        <w:rPr>
          <w:rFonts w:ascii="Arial" w:hAnsi="Arial" w:cs="Arial"/>
          <w:b/>
          <w:lang w:val="ro-RO"/>
        </w:rPr>
        <w:t xml:space="preserve">        </w:t>
      </w:r>
      <w:r w:rsidR="00031570">
        <w:rPr>
          <w:rFonts w:ascii="Arial" w:hAnsi="Arial" w:cs="Arial"/>
          <w:b/>
          <w:lang w:val="ro-RO"/>
        </w:rPr>
        <w:t xml:space="preserve">           </w:t>
      </w:r>
      <w:r w:rsidR="004A7474">
        <w:rPr>
          <w:rFonts w:ascii="Arial" w:hAnsi="Arial" w:cs="Arial"/>
          <w:b/>
          <w:lang w:val="ro-RO"/>
        </w:rPr>
        <w:t xml:space="preserve">  </w:t>
      </w:r>
      <w:r w:rsidR="00092FC1">
        <w:rPr>
          <w:rFonts w:ascii="Arial" w:hAnsi="Arial" w:cs="Arial"/>
          <w:b/>
          <w:lang w:val="ro-RO"/>
        </w:rPr>
        <w:t xml:space="preserve"> </w:t>
      </w:r>
      <w:r>
        <w:rPr>
          <w:rFonts w:ascii="Arial" w:hAnsi="Arial" w:cs="Arial"/>
          <w:b/>
          <w:lang w:val="ro-RO"/>
        </w:rPr>
        <w:t xml:space="preserve">Ing. </w:t>
      </w:r>
      <w:r w:rsidR="00786181">
        <w:rPr>
          <w:rFonts w:ascii="Arial" w:hAnsi="Arial" w:cs="Arial"/>
          <w:b/>
          <w:color w:val="FF0000"/>
          <w:lang w:val="ro-RO"/>
        </w:rPr>
        <w:t>Ivan Florin Madalin</w:t>
      </w:r>
    </w:p>
    <w:p w14:paraId="24D99CD5" w14:textId="77777777" w:rsidR="00C75DBD" w:rsidRPr="00C661A4" w:rsidRDefault="00C75DBD" w:rsidP="00314622">
      <w:pPr>
        <w:spacing w:line="360" w:lineRule="auto"/>
        <w:ind w:right="-257"/>
        <w:rPr>
          <w:rFonts w:ascii="Arial" w:hAnsi="Arial" w:cs="Arial"/>
          <w:b/>
          <w:sz w:val="22"/>
          <w:szCs w:val="22"/>
          <w:lang w:val="ro-RO"/>
        </w:rPr>
      </w:pPr>
    </w:p>
    <w:p w14:paraId="4B624EC0" w14:textId="77777777" w:rsidR="000154AB" w:rsidRPr="00DE0899" w:rsidRDefault="000154AB" w:rsidP="00607C7A">
      <w:pPr>
        <w:rPr>
          <w:rFonts w:ascii="Arial" w:hAnsi="Arial" w:cs="Arial"/>
          <w:b/>
          <w:lang w:val="ro-RO"/>
        </w:rPr>
      </w:pPr>
    </w:p>
    <w:sectPr w:rsidR="000154AB" w:rsidRPr="00DE0899" w:rsidSect="00FE53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058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2DE6" w14:textId="77777777" w:rsidR="00B4228B" w:rsidRDefault="00B4228B">
      <w:r>
        <w:separator/>
      </w:r>
    </w:p>
  </w:endnote>
  <w:endnote w:type="continuationSeparator" w:id="0">
    <w:p w14:paraId="3D323A2C" w14:textId="77777777" w:rsidR="00B4228B" w:rsidRDefault="00B42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4916" w14:textId="77777777" w:rsidR="007F7524" w:rsidRDefault="007F75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18D2" w14:textId="1AB0CF26" w:rsidR="007F7524" w:rsidRDefault="007F7524">
    <w:pPr>
      <w:pStyle w:val="Footer"/>
      <w:rPr>
        <w:b/>
        <w:i/>
        <w:lang w:val="ro-RO"/>
      </w:rPr>
    </w:pPr>
    <w:r w:rsidRPr="007F7524">
      <w:rPr>
        <w:b/>
        <w:i/>
        <w:lang w:val="ro-RO"/>
      </w:rPr>
      <w:t>FD - 690 – 327</w:t>
    </w:r>
  </w:p>
  <w:p w14:paraId="592CE5E2" w14:textId="1D06910E" w:rsidR="00202FD0" w:rsidRDefault="00202FD0">
    <w:pPr>
      <w:pStyle w:val="Footer"/>
    </w:pPr>
    <w:r>
      <w:rPr>
        <w:noProof/>
      </w:rPr>
      <w:drawing>
        <wp:inline distT="0" distB="0" distL="0" distR="0" wp14:anchorId="1FF7901E" wp14:editId="27ED67EA">
          <wp:extent cx="6404610" cy="838835"/>
          <wp:effectExtent l="0" t="0" r="0" b="0"/>
          <wp:docPr id="1945801396" name="Picture 1" descr="Footer-DGSR_no-marg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-DGSR_no-margins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4610" cy="8388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20FBCB9" w14:textId="500DE431" w:rsidR="00D97BF2" w:rsidRPr="000F3BEF" w:rsidRDefault="00D97BF2" w:rsidP="000F3BEF">
    <w:pPr>
      <w:pStyle w:val="Footer"/>
      <w:rPr>
        <w:rFonts w:ascii="Arial" w:hAnsi="Arial" w:cs="Arial"/>
        <w:i/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DEAA" w14:textId="77777777" w:rsidR="002A3239" w:rsidRDefault="00153DC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6A0F8E61" wp14:editId="71D5FD6C">
          <wp:extent cx="4381500" cy="819150"/>
          <wp:effectExtent l="19050" t="0" r="0" b="0"/>
          <wp:docPr id="3" name="Picture 3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1519" w14:textId="77777777" w:rsidR="00B4228B" w:rsidRDefault="00B4228B">
      <w:r>
        <w:separator/>
      </w:r>
    </w:p>
  </w:footnote>
  <w:footnote w:type="continuationSeparator" w:id="0">
    <w:p w14:paraId="0CF2CBA7" w14:textId="77777777" w:rsidR="00B4228B" w:rsidRDefault="00B42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C79E" w14:textId="77777777" w:rsidR="007F7524" w:rsidRDefault="007F7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7255" w14:textId="77777777" w:rsidR="00FE5375" w:rsidRDefault="00FE5375" w:rsidP="00C837AF">
    <w:pPr>
      <w:pStyle w:val="Header"/>
      <w:ind w:left="2854" w:firstLine="5642"/>
    </w:pPr>
  </w:p>
  <w:p w14:paraId="0A77F3FC" w14:textId="77777777" w:rsidR="00FE5375" w:rsidRDefault="00FE5375" w:rsidP="00C837AF">
    <w:pPr>
      <w:pStyle w:val="Header"/>
      <w:ind w:left="2854" w:firstLine="5642"/>
    </w:pPr>
  </w:p>
  <w:p w14:paraId="36D7BA80" w14:textId="77777777" w:rsidR="002A3239" w:rsidRDefault="00153DC9" w:rsidP="00BE66F9">
    <w:pPr>
      <w:pStyle w:val="Header"/>
    </w:pPr>
    <w:r>
      <w:rPr>
        <w:noProof/>
        <w:lang w:val="en-US" w:eastAsia="en-US"/>
      </w:rPr>
      <w:drawing>
        <wp:inline distT="0" distB="0" distL="0" distR="0" wp14:anchorId="163B366B" wp14:editId="78A35D0B">
          <wp:extent cx="2085975" cy="40005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5141" w14:textId="77777777" w:rsidR="002A3239" w:rsidRDefault="00153DC9">
    <w:pPr>
      <w:pStyle w:val="Header"/>
    </w:pPr>
    <w:r>
      <w:rPr>
        <w:noProof/>
        <w:lang w:val="en-US" w:eastAsia="en-US"/>
      </w:rPr>
      <w:drawing>
        <wp:inline distT="0" distB="0" distL="0" distR="0" wp14:anchorId="2E355559" wp14:editId="4F1815F7">
          <wp:extent cx="1866900" cy="514350"/>
          <wp:effectExtent l="19050" t="0" r="0" b="0"/>
          <wp:docPr id="2" name="Picture 2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690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5F0FFF4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694429224">
    <w:abstractNumId w:val="0"/>
  </w:num>
  <w:num w:numId="2" w16cid:durableId="1923710912">
    <w:abstractNumId w:val="2"/>
  </w:num>
  <w:num w:numId="3" w16cid:durableId="1544978335">
    <w:abstractNumId w:val="6"/>
  </w:num>
  <w:num w:numId="4" w16cid:durableId="1433087264">
    <w:abstractNumId w:val="15"/>
  </w:num>
  <w:num w:numId="5" w16cid:durableId="1857767242">
    <w:abstractNumId w:val="12"/>
  </w:num>
  <w:num w:numId="6" w16cid:durableId="1128620253">
    <w:abstractNumId w:val="18"/>
  </w:num>
  <w:num w:numId="7" w16cid:durableId="444663997">
    <w:abstractNumId w:val="4"/>
  </w:num>
  <w:num w:numId="8" w16cid:durableId="4137324">
    <w:abstractNumId w:val="8"/>
  </w:num>
  <w:num w:numId="9" w16cid:durableId="529882883">
    <w:abstractNumId w:val="9"/>
  </w:num>
  <w:num w:numId="10" w16cid:durableId="1818689553">
    <w:abstractNumId w:val="10"/>
  </w:num>
  <w:num w:numId="11" w16cid:durableId="597449466">
    <w:abstractNumId w:val="1"/>
  </w:num>
  <w:num w:numId="12" w16cid:durableId="1809779461">
    <w:abstractNumId w:val="11"/>
  </w:num>
  <w:num w:numId="13" w16cid:durableId="1411387694">
    <w:abstractNumId w:val="3"/>
  </w:num>
  <w:num w:numId="14" w16cid:durableId="643586308">
    <w:abstractNumId w:val="14"/>
  </w:num>
  <w:num w:numId="15" w16cid:durableId="1377510801">
    <w:abstractNumId w:val="7"/>
  </w:num>
  <w:num w:numId="16" w16cid:durableId="1268194929">
    <w:abstractNumId w:val="5"/>
  </w:num>
  <w:num w:numId="17" w16cid:durableId="21325183">
    <w:abstractNumId w:val="17"/>
  </w:num>
  <w:num w:numId="18" w16cid:durableId="112095134">
    <w:abstractNumId w:val="13"/>
  </w:num>
  <w:num w:numId="19" w16cid:durableId="1536623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1A59"/>
    <w:rsid w:val="00002100"/>
    <w:rsid w:val="00002EC5"/>
    <w:rsid w:val="00013601"/>
    <w:rsid w:val="000154AB"/>
    <w:rsid w:val="0002260E"/>
    <w:rsid w:val="00031570"/>
    <w:rsid w:val="00032AD7"/>
    <w:rsid w:val="00036BBA"/>
    <w:rsid w:val="00037B58"/>
    <w:rsid w:val="00045C08"/>
    <w:rsid w:val="00047E20"/>
    <w:rsid w:val="000564F9"/>
    <w:rsid w:val="00057798"/>
    <w:rsid w:val="00061D2D"/>
    <w:rsid w:val="000645EE"/>
    <w:rsid w:val="00064BFB"/>
    <w:rsid w:val="0007714D"/>
    <w:rsid w:val="00085239"/>
    <w:rsid w:val="00086D40"/>
    <w:rsid w:val="00090787"/>
    <w:rsid w:val="00092FC1"/>
    <w:rsid w:val="00094358"/>
    <w:rsid w:val="000A0F17"/>
    <w:rsid w:val="000A1912"/>
    <w:rsid w:val="000A24AE"/>
    <w:rsid w:val="000A2861"/>
    <w:rsid w:val="000B1BFB"/>
    <w:rsid w:val="000B589B"/>
    <w:rsid w:val="000D44AD"/>
    <w:rsid w:val="000D6BF6"/>
    <w:rsid w:val="000F1928"/>
    <w:rsid w:val="000F3BEF"/>
    <w:rsid w:val="00104431"/>
    <w:rsid w:val="001217D4"/>
    <w:rsid w:val="001404E0"/>
    <w:rsid w:val="00141DFA"/>
    <w:rsid w:val="00143ED1"/>
    <w:rsid w:val="00145D7E"/>
    <w:rsid w:val="001510B9"/>
    <w:rsid w:val="00151F9D"/>
    <w:rsid w:val="00153DC9"/>
    <w:rsid w:val="0017032E"/>
    <w:rsid w:val="00183500"/>
    <w:rsid w:val="001A2011"/>
    <w:rsid w:val="001A64B1"/>
    <w:rsid w:val="001B060E"/>
    <w:rsid w:val="001B7001"/>
    <w:rsid w:val="001C79F0"/>
    <w:rsid w:val="001D4DD9"/>
    <w:rsid w:val="001E1E65"/>
    <w:rsid w:val="001F0B06"/>
    <w:rsid w:val="00201036"/>
    <w:rsid w:val="00202FD0"/>
    <w:rsid w:val="0022398D"/>
    <w:rsid w:val="00230749"/>
    <w:rsid w:val="00232DC9"/>
    <w:rsid w:val="00233461"/>
    <w:rsid w:val="00234C06"/>
    <w:rsid w:val="00234D7B"/>
    <w:rsid w:val="002458B9"/>
    <w:rsid w:val="00265C6F"/>
    <w:rsid w:val="00267DD6"/>
    <w:rsid w:val="00271C67"/>
    <w:rsid w:val="00272382"/>
    <w:rsid w:val="00276027"/>
    <w:rsid w:val="002807D3"/>
    <w:rsid w:val="00281159"/>
    <w:rsid w:val="00281B9A"/>
    <w:rsid w:val="002823E3"/>
    <w:rsid w:val="002872C6"/>
    <w:rsid w:val="0029154B"/>
    <w:rsid w:val="002A06C1"/>
    <w:rsid w:val="002A3239"/>
    <w:rsid w:val="002A7429"/>
    <w:rsid w:val="002B2BD2"/>
    <w:rsid w:val="002B78D9"/>
    <w:rsid w:val="002B7B56"/>
    <w:rsid w:val="002C54CB"/>
    <w:rsid w:val="002C6114"/>
    <w:rsid w:val="002D75CF"/>
    <w:rsid w:val="002F7E21"/>
    <w:rsid w:val="00302528"/>
    <w:rsid w:val="00302E6F"/>
    <w:rsid w:val="00314622"/>
    <w:rsid w:val="00331B27"/>
    <w:rsid w:val="003516D0"/>
    <w:rsid w:val="003830FB"/>
    <w:rsid w:val="003863EE"/>
    <w:rsid w:val="00391606"/>
    <w:rsid w:val="0039485B"/>
    <w:rsid w:val="003A510E"/>
    <w:rsid w:val="003B39CE"/>
    <w:rsid w:val="003B65F6"/>
    <w:rsid w:val="003C2002"/>
    <w:rsid w:val="003C24C1"/>
    <w:rsid w:val="003D01DA"/>
    <w:rsid w:val="003D2F58"/>
    <w:rsid w:val="003E3592"/>
    <w:rsid w:val="003E38A3"/>
    <w:rsid w:val="003F2E60"/>
    <w:rsid w:val="003F531A"/>
    <w:rsid w:val="003F7726"/>
    <w:rsid w:val="00402595"/>
    <w:rsid w:val="00402753"/>
    <w:rsid w:val="004074AF"/>
    <w:rsid w:val="004159F1"/>
    <w:rsid w:val="0042600D"/>
    <w:rsid w:val="00433080"/>
    <w:rsid w:val="00433BCF"/>
    <w:rsid w:val="00434012"/>
    <w:rsid w:val="004351D7"/>
    <w:rsid w:val="004366D9"/>
    <w:rsid w:val="00437194"/>
    <w:rsid w:val="0044079D"/>
    <w:rsid w:val="0045552E"/>
    <w:rsid w:val="00461CA6"/>
    <w:rsid w:val="00461F33"/>
    <w:rsid w:val="0046495A"/>
    <w:rsid w:val="00471640"/>
    <w:rsid w:val="0048008D"/>
    <w:rsid w:val="00487ECD"/>
    <w:rsid w:val="004922F1"/>
    <w:rsid w:val="004A10B3"/>
    <w:rsid w:val="004A4F08"/>
    <w:rsid w:val="004A7353"/>
    <w:rsid w:val="004A7474"/>
    <w:rsid w:val="004B08B2"/>
    <w:rsid w:val="004B3956"/>
    <w:rsid w:val="004B47FE"/>
    <w:rsid w:val="004B7948"/>
    <w:rsid w:val="004C4965"/>
    <w:rsid w:val="004D1EAD"/>
    <w:rsid w:val="004D2C6A"/>
    <w:rsid w:val="004D521E"/>
    <w:rsid w:val="004D7E7B"/>
    <w:rsid w:val="004E07E5"/>
    <w:rsid w:val="004E2A8C"/>
    <w:rsid w:val="004E47CD"/>
    <w:rsid w:val="004E4949"/>
    <w:rsid w:val="00503AF8"/>
    <w:rsid w:val="00511239"/>
    <w:rsid w:val="005129B1"/>
    <w:rsid w:val="00516749"/>
    <w:rsid w:val="00516D26"/>
    <w:rsid w:val="00525FCD"/>
    <w:rsid w:val="005312F9"/>
    <w:rsid w:val="005441FD"/>
    <w:rsid w:val="005473A3"/>
    <w:rsid w:val="00561A97"/>
    <w:rsid w:val="005665AF"/>
    <w:rsid w:val="00566628"/>
    <w:rsid w:val="005747F2"/>
    <w:rsid w:val="00597543"/>
    <w:rsid w:val="005A4355"/>
    <w:rsid w:val="005B2311"/>
    <w:rsid w:val="005B2DC0"/>
    <w:rsid w:val="005B5024"/>
    <w:rsid w:val="005C58B5"/>
    <w:rsid w:val="005D2AC3"/>
    <w:rsid w:val="005D41C3"/>
    <w:rsid w:val="005E38A0"/>
    <w:rsid w:val="005F4067"/>
    <w:rsid w:val="006038A6"/>
    <w:rsid w:val="00603980"/>
    <w:rsid w:val="00606B01"/>
    <w:rsid w:val="0060731C"/>
    <w:rsid w:val="00607C7A"/>
    <w:rsid w:val="006138A2"/>
    <w:rsid w:val="00616651"/>
    <w:rsid w:val="006236B6"/>
    <w:rsid w:val="00625A5E"/>
    <w:rsid w:val="006277B0"/>
    <w:rsid w:val="00634D49"/>
    <w:rsid w:val="006356AF"/>
    <w:rsid w:val="00635E9F"/>
    <w:rsid w:val="00641744"/>
    <w:rsid w:val="00642ACE"/>
    <w:rsid w:val="006457D3"/>
    <w:rsid w:val="006476E4"/>
    <w:rsid w:val="006566CC"/>
    <w:rsid w:val="00670F7F"/>
    <w:rsid w:val="00670FAF"/>
    <w:rsid w:val="006718B3"/>
    <w:rsid w:val="00674E81"/>
    <w:rsid w:val="00675AC5"/>
    <w:rsid w:val="00682025"/>
    <w:rsid w:val="006854CA"/>
    <w:rsid w:val="006B3E5E"/>
    <w:rsid w:val="006B7C97"/>
    <w:rsid w:val="006C0519"/>
    <w:rsid w:val="006C0D0E"/>
    <w:rsid w:val="006E2B9C"/>
    <w:rsid w:val="006E37A4"/>
    <w:rsid w:val="006E7189"/>
    <w:rsid w:val="007028EF"/>
    <w:rsid w:val="00703BD4"/>
    <w:rsid w:val="007076FE"/>
    <w:rsid w:val="00714B5E"/>
    <w:rsid w:val="007157F7"/>
    <w:rsid w:val="00717591"/>
    <w:rsid w:val="00722D9D"/>
    <w:rsid w:val="007246CE"/>
    <w:rsid w:val="00727E1B"/>
    <w:rsid w:val="00740B61"/>
    <w:rsid w:val="00745478"/>
    <w:rsid w:val="00757AFB"/>
    <w:rsid w:val="007676B6"/>
    <w:rsid w:val="007744C6"/>
    <w:rsid w:val="007745F4"/>
    <w:rsid w:val="0077730D"/>
    <w:rsid w:val="00783BA3"/>
    <w:rsid w:val="00785028"/>
    <w:rsid w:val="00786181"/>
    <w:rsid w:val="00793876"/>
    <w:rsid w:val="007A54BF"/>
    <w:rsid w:val="007B3D3A"/>
    <w:rsid w:val="007C32AC"/>
    <w:rsid w:val="007D296F"/>
    <w:rsid w:val="007D367B"/>
    <w:rsid w:val="007D6FA3"/>
    <w:rsid w:val="007E0570"/>
    <w:rsid w:val="007E4836"/>
    <w:rsid w:val="007E79A0"/>
    <w:rsid w:val="007F5FFC"/>
    <w:rsid w:val="007F7524"/>
    <w:rsid w:val="00831B9B"/>
    <w:rsid w:val="008322AA"/>
    <w:rsid w:val="00835E11"/>
    <w:rsid w:val="0084077E"/>
    <w:rsid w:val="00845E3E"/>
    <w:rsid w:val="008625A9"/>
    <w:rsid w:val="00873947"/>
    <w:rsid w:val="00873EE4"/>
    <w:rsid w:val="0087589D"/>
    <w:rsid w:val="00882137"/>
    <w:rsid w:val="00882E71"/>
    <w:rsid w:val="00891A65"/>
    <w:rsid w:val="00892C2D"/>
    <w:rsid w:val="008944EB"/>
    <w:rsid w:val="008A72D3"/>
    <w:rsid w:val="008B7FBE"/>
    <w:rsid w:val="008C24CC"/>
    <w:rsid w:val="008D689A"/>
    <w:rsid w:val="008D72B3"/>
    <w:rsid w:val="008F7B91"/>
    <w:rsid w:val="00900925"/>
    <w:rsid w:val="00901D35"/>
    <w:rsid w:val="0090751B"/>
    <w:rsid w:val="00907B9F"/>
    <w:rsid w:val="009215F0"/>
    <w:rsid w:val="0092210F"/>
    <w:rsid w:val="009259BA"/>
    <w:rsid w:val="00926298"/>
    <w:rsid w:val="00932873"/>
    <w:rsid w:val="009350C4"/>
    <w:rsid w:val="009409C9"/>
    <w:rsid w:val="009519CE"/>
    <w:rsid w:val="00960558"/>
    <w:rsid w:val="00960CD8"/>
    <w:rsid w:val="009816EB"/>
    <w:rsid w:val="0099794C"/>
    <w:rsid w:val="009A19F8"/>
    <w:rsid w:val="009A23E5"/>
    <w:rsid w:val="009A559A"/>
    <w:rsid w:val="009A6492"/>
    <w:rsid w:val="009A6D5A"/>
    <w:rsid w:val="009B0D8D"/>
    <w:rsid w:val="009B29E9"/>
    <w:rsid w:val="009B4639"/>
    <w:rsid w:val="009C1E16"/>
    <w:rsid w:val="009C41C1"/>
    <w:rsid w:val="009C57DA"/>
    <w:rsid w:val="009D0C9A"/>
    <w:rsid w:val="009D0E81"/>
    <w:rsid w:val="009D1CE8"/>
    <w:rsid w:val="009D3B1E"/>
    <w:rsid w:val="009E4C52"/>
    <w:rsid w:val="009F60E7"/>
    <w:rsid w:val="00A351D0"/>
    <w:rsid w:val="00A37A1F"/>
    <w:rsid w:val="00A466E6"/>
    <w:rsid w:val="00A52E19"/>
    <w:rsid w:val="00A72208"/>
    <w:rsid w:val="00A8309E"/>
    <w:rsid w:val="00A868F6"/>
    <w:rsid w:val="00A911AB"/>
    <w:rsid w:val="00AD1EB3"/>
    <w:rsid w:val="00AD7849"/>
    <w:rsid w:val="00AD7B3E"/>
    <w:rsid w:val="00AF3758"/>
    <w:rsid w:val="00AF4838"/>
    <w:rsid w:val="00AF4A2C"/>
    <w:rsid w:val="00AF78BC"/>
    <w:rsid w:val="00B06595"/>
    <w:rsid w:val="00B06945"/>
    <w:rsid w:val="00B11A64"/>
    <w:rsid w:val="00B17EBB"/>
    <w:rsid w:val="00B340C0"/>
    <w:rsid w:val="00B4228B"/>
    <w:rsid w:val="00B509CF"/>
    <w:rsid w:val="00B54B6B"/>
    <w:rsid w:val="00B67003"/>
    <w:rsid w:val="00B907C3"/>
    <w:rsid w:val="00BA674C"/>
    <w:rsid w:val="00BB0253"/>
    <w:rsid w:val="00BB4F52"/>
    <w:rsid w:val="00BB566E"/>
    <w:rsid w:val="00BC26B9"/>
    <w:rsid w:val="00BD1C67"/>
    <w:rsid w:val="00BE2FE1"/>
    <w:rsid w:val="00BE66F9"/>
    <w:rsid w:val="00BF06D0"/>
    <w:rsid w:val="00BF5498"/>
    <w:rsid w:val="00C04390"/>
    <w:rsid w:val="00C44807"/>
    <w:rsid w:val="00C4763D"/>
    <w:rsid w:val="00C516EF"/>
    <w:rsid w:val="00C5708A"/>
    <w:rsid w:val="00C622C3"/>
    <w:rsid w:val="00C6336C"/>
    <w:rsid w:val="00C657E9"/>
    <w:rsid w:val="00C661A4"/>
    <w:rsid w:val="00C66A5F"/>
    <w:rsid w:val="00C7153C"/>
    <w:rsid w:val="00C75DBD"/>
    <w:rsid w:val="00C7678E"/>
    <w:rsid w:val="00C81FD8"/>
    <w:rsid w:val="00C837AF"/>
    <w:rsid w:val="00C9547D"/>
    <w:rsid w:val="00CA5D9E"/>
    <w:rsid w:val="00CA792B"/>
    <w:rsid w:val="00CB0FB4"/>
    <w:rsid w:val="00CB115B"/>
    <w:rsid w:val="00CB608C"/>
    <w:rsid w:val="00CC5316"/>
    <w:rsid w:val="00CD5D88"/>
    <w:rsid w:val="00CF7C28"/>
    <w:rsid w:val="00D10E06"/>
    <w:rsid w:val="00D40D1B"/>
    <w:rsid w:val="00D46409"/>
    <w:rsid w:val="00D53004"/>
    <w:rsid w:val="00D63F21"/>
    <w:rsid w:val="00D6530C"/>
    <w:rsid w:val="00D655C8"/>
    <w:rsid w:val="00D6584F"/>
    <w:rsid w:val="00D70800"/>
    <w:rsid w:val="00D724E2"/>
    <w:rsid w:val="00D819D2"/>
    <w:rsid w:val="00D84A1B"/>
    <w:rsid w:val="00D9213C"/>
    <w:rsid w:val="00D97BF2"/>
    <w:rsid w:val="00DA1BBB"/>
    <w:rsid w:val="00DA3972"/>
    <w:rsid w:val="00DA5241"/>
    <w:rsid w:val="00DA6867"/>
    <w:rsid w:val="00DB790D"/>
    <w:rsid w:val="00DE0899"/>
    <w:rsid w:val="00DF740D"/>
    <w:rsid w:val="00E06A86"/>
    <w:rsid w:val="00E1210C"/>
    <w:rsid w:val="00E1790D"/>
    <w:rsid w:val="00E2157B"/>
    <w:rsid w:val="00E23591"/>
    <w:rsid w:val="00E241A8"/>
    <w:rsid w:val="00E257F5"/>
    <w:rsid w:val="00E330CF"/>
    <w:rsid w:val="00E42193"/>
    <w:rsid w:val="00E5080E"/>
    <w:rsid w:val="00E530FE"/>
    <w:rsid w:val="00E54030"/>
    <w:rsid w:val="00E5714D"/>
    <w:rsid w:val="00E60FD9"/>
    <w:rsid w:val="00E62525"/>
    <w:rsid w:val="00E81E1A"/>
    <w:rsid w:val="00EA4038"/>
    <w:rsid w:val="00EC3CDD"/>
    <w:rsid w:val="00EE07CA"/>
    <w:rsid w:val="00EF2407"/>
    <w:rsid w:val="00F038C1"/>
    <w:rsid w:val="00F10648"/>
    <w:rsid w:val="00F1634C"/>
    <w:rsid w:val="00F23A6B"/>
    <w:rsid w:val="00F25E1F"/>
    <w:rsid w:val="00F31380"/>
    <w:rsid w:val="00F418AD"/>
    <w:rsid w:val="00F47A28"/>
    <w:rsid w:val="00F51561"/>
    <w:rsid w:val="00F57E24"/>
    <w:rsid w:val="00F65682"/>
    <w:rsid w:val="00F775C3"/>
    <w:rsid w:val="00F812F6"/>
    <w:rsid w:val="00F82363"/>
    <w:rsid w:val="00F847DE"/>
    <w:rsid w:val="00F84831"/>
    <w:rsid w:val="00F85A72"/>
    <w:rsid w:val="00F86FD1"/>
    <w:rsid w:val="00F916C9"/>
    <w:rsid w:val="00FC1C6A"/>
    <w:rsid w:val="00FC20DB"/>
    <w:rsid w:val="00FC2E08"/>
    <w:rsid w:val="00FC6551"/>
    <w:rsid w:val="00FE5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DF3C"/>
  <w15:docId w15:val="{2C955CF7-3942-4FDC-80B2-9A4FD05B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A5E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25A5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625A5E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625A5E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C58B5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58B5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E2359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524"/>
    <w:rPr>
      <w:rFonts w:ascii="Tahoma" w:hAnsi="Tahoma"/>
      <w:lang w:val="fr-FR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61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1880</CharactersWithSpaces>
  <SharedDoc>false</SharedDoc>
  <HLinks>
    <vt:vector size="6" baseType="variant">
      <vt:variant>
        <vt:i4>6619216</vt:i4>
      </vt:variant>
      <vt:variant>
        <vt:i4>4105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154</cp:revision>
  <cp:lastPrinted>2023-05-25T11:35:00Z</cp:lastPrinted>
  <dcterms:created xsi:type="dcterms:W3CDTF">2019-12-20T13:21:00Z</dcterms:created>
  <dcterms:modified xsi:type="dcterms:W3CDTF">2025-10-01T10:39:00Z</dcterms:modified>
</cp:coreProperties>
</file>